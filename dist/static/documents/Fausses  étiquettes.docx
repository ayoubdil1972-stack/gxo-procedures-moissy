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F1F97" w14:textId="202D0023" w:rsidR="005D74F2" w:rsidRDefault="003B1E77" w:rsidP="0045467A">
      <w:pPr>
        <w:rPr>
          <w:b/>
          <w:sz w:val="56"/>
          <w:szCs w:val="48"/>
          <w:lang w:val="fr-FR"/>
        </w:rPr>
      </w:pPr>
      <w:r>
        <w:rPr>
          <w:b/>
          <w:sz w:val="56"/>
          <w:szCs w:val="48"/>
          <w:lang w:val="fr-FR"/>
        </w:rPr>
        <w:t xml:space="preserve">          </w:t>
      </w:r>
      <w:r w:rsidR="00F501C6">
        <w:rPr>
          <w:b/>
          <w:sz w:val="56"/>
          <w:szCs w:val="48"/>
          <w:lang w:val="fr-FR"/>
        </w:rPr>
        <w:t>4001582678-977613</w:t>
      </w:r>
    </w:p>
    <w:p w14:paraId="51175895" w14:textId="0F3C7036" w:rsidR="00C1315E" w:rsidRPr="005D6294" w:rsidRDefault="00C1315E" w:rsidP="003A5241">
      <w:pPr>
        <w:jc w:val="center"/>
        <w:rPr>
          <w:b/>
          <w:sz w:val="56"/>
          <w:szCs w:val="48"/>
          <w:u w:val="single"/>
          <w:lang w:val="fr-FR"/>
        </w:rPr>
      </w:pPr>
      <w:r w:rsidRPr="005D6294">
        <w:rPr>
          <w:b/>
          <w:sz w:val="56"/>
          <w:szCs w:val="48"/>
          <w:u w:val="single"/>
          <w:lang w:val="fr-FR"/>
        </w:rPr>
        <w:t xml:space="preserve">Quai </w:t>
      </w:r>
      <w:r w:rsidR="00FC62EA" w:rsidRPr="005D6294">
        <w:rPr>
          <w:b/>
          <w:sz w:val="56"/>
          <w:szCs w:val="48"/>
          <w:u w:val="single"/>
          <w:lang w:val="fr-FR"/>
        </w:rPr>
        <w:t>0</w:t>
      </w:r>
      <w:r w:rsidR="00F501C6">
        <w:rPr>
          <w:b/>
          <w:sz w:val="56"/>
          <w:szCs w:val="48"/>
          <w:u w:val="single"/>
          <w:lang w:val="fr-FR"/>
        </w:rPr>
        <w:t>63</w:t>
      </w:r>
    </w:p>
    <w:p w14:paraId="64BDF8DD" w14:textId="77777777" w:rsidR="005D6294" w:rsidRDefault="005D6294" w:rsidP="007543B3">
      <w:pPr>
        <w:ind w:left="1418" w:firstLine="709"/>
        <w:rPr>
          <w:b/>
          <w:sz w:val="56"/>
          <w:szCs w:val="48"/>
          <w:lang w:val="fr-FR"/>
        </w:rPr>
      </w:pPr>
    </w:p>
    <w:p w14:paraId="5F99236A" w14:textId="2024BC66" w:rsidR="00B06E25" w:rsidRPr="005D6294" w:rsidRDefault="00F501C6" w:rsidP="007543B3">
      <w:pPr>
        <w:ind w:left="1418" w:firstLine="709"/>
        <w:rPr>
          <w:b/>
          <w:sz w:val="72"/>
          <w:szCs w:val="72"/>
          <w:lang w:val="fr-FR"/>
        </w:rPr>
      </w:pPr>
      <w:r>
        <w:rPr>
          <w:b/>
          <w:sz w:val="56"/>
          <w:szCs w:val="48"/>
          <w:lang w:val="fr-FR"/>
        </w:rPr>
        <w:t>2580562</w:t>
      </w:r>
    </w:p>
    <w:p w14:paraId="7ABE629F" w14:textId="35782DAF" w:rsidR="007543B3" w:rsidRPr="005D6294" w:rsidRDefault="00B6713C" w:rsidP="005D6294">
      <w:pPr>
        <w:ind w:left="2127"/>
        <w:rPr>
          <w:b/>
          <w:sz w:val="56"/>
          <w:szCs w:val="48"/>
          <w:lang w:val="fr-FR"/>
        </w:rPr>
      </w:pPr>
      <w:r>
        <w:rPr>
          <w:b/>
          <w:sz w:val="56"/>
          <w:szCs w:val="48"/>
          <w:lang w:val="fr-FR"/>
        </w:rPr>
        <w:t>126</w:t>
      </w:r>
      <w:r w:rsidR="00842EE5" w:rsidRPr="005D6294">
        <w:rPr>
          <w:b/>
          <w:sz w:val="56"/>
          <w:szCs w:val="48"/>
          <w:lang w:val="fr-FR"/>
        </w:rPr>
        <w:t xml:space="preserve"> </w:t>
      </w:r>
      <w:r w:rsidR="007543B3" w:rsidRPr="005D6294">
        <w:rPr>
          <w:b/>
          <w:sz w:val="56"/>
          <w:szCs w:val="48"/>
          <w:lang w:val="fr-FR"/>
        </w:rPr>
        <w:t>pcs</w:t>
      </w:r>
    </w:p>
    <w:p w14:paraId="7C31F7A0" w14:textId="77777777" w:rsidR="005D6294" w:rsidRDefault="00FC62EA" w:rsidP="001F0731">
      <w:pPr>
        <w:rPr>
          <w:b/>
          <w:sz w:val="56"/>
          <w:szCs w:val="48"/>
          <w:lang w:val="fr-FR"/>
        </w:rPr>
      </w:pPr>
      <w:r w:rsidRPr="005D6294">
        <w:rPr>
          <w:b/>
          <w:sz w:val="56"/>
          <w:szCs w:val="48"/>
          <w:lang w:val="fr-FR"/>
        </w:rPr>
        <w:t xml:space="preserve">              </w:t>
      </w:r>
    </w:p>
    <w:p w14:paraId="36A23669" w14:textId="49D0B2F3" w:rsidR="001F0731" w:rsidRPr="005D6294" w:rsidRDefault="005D6294" w:rsidP="009F5914">
      <w:pPr>
        <w:rPr>
          <w:b/>
          <w:sz w:val="56"/>
          <w:szCs w:val="48"/>
          <w:lang w:val="fr-FR"/>
        </w:rPr>
      </w:pPr>
      <w:r>
        <w:rPr>
          <w:b/>
          <w:sz w:val="56"/>
          <w:szCs w:val="48"/>
          <w:lang w:val="fr-FR"/>
        </w:rPr>
        <w:t xml:space="preserve">ATT </w:t>
      </w:r>
      <w:r w:rsidR="009F5914">
        <w:rPr>
          <w:b/>
          <w:sz w:val="56"/>
          <w:szCs w:val="48"/>
          <w:lang w:val="fr-FR"/>
        </w:rPr>
        <w:t xml:space="preserve">order planning </w:t>
      </w:r>
      <w:r w:rsidR="00A07E29">
        <w:rPr>
          <w:b/>
          <w:sz w:val="56"/>
          <w:szCs w:val="48"/>
          <w:lang w:val="fr-FR"/>
        </w:rPr>
        <w:t xml:space="preserve"> </w:t>
      </w:r>
      <w:r w:rsidR="00FC62EA" w:rsidRPr="005D6294">
        <w:rPr>
          <w:b/>
          <w:sz w:val="56"/>
          <w:szCs w:val="48"/>
          <w:lang w:val="fr-FR"/>
        </w:rPr>
        <w:t xml:space="preserve"> </w:t>
      </w:r>
    </w:p>
    <w:sectPr w:rsidR="001F0731" w:rsidRPr="005D6294" w:rsidSect="00AC190A">
      <w:pgSz w:w="8392" w:h="5954" w:orient="landscape" w:code="1"/>
      <w:pgMar w:top="238" w:right="244" w:bottom="244" w:left="23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8D"/>
    <w:rsid w:val="00003B0A"/>
    <w:rsid w:val="00004812"/>
    <w:rsid w:val="00023077"/>
    <w:rsid w:val="000337C4"/>
    <w:rsid w:val="00035F6B"/>
    <w:rsid w:val="00045E63"/>
    <w:rsid w:val="00055332"/>
    <w:rsid w:val="0007714E"/>
    <w:rsid w:val="000778BE"/>
    <w:rsid w:val="00090928"/>
    <w:rsid w:val="000D1CAE"/>
    <w:rsid w:val="000D38C6"/>
    <w:rsid w:val="000E2904"/>
    <w:rsid w:val="00110478"/>
    <w:rsid w:val="001124F6"/>
    <w:rsid w:val="001127EB"/>
    <w:rsid w:val="00114105"/>
    <w:rsid w:val="00120898"/>
    <w:rsid w:val="001216C4"/>
    <w:rsid w:val="00144970"/>
    <w:rsid w:val="0017777C"/>
    <w:rsid w:val="001916F8"/>
    <w:rsid w:val="001B31F9"/>
    <w:rsid w:val="001B5526"/>
    <w:rsid w:val="001C6756"/>
    <w:rsid w:val="001F0731"/>
    <w:rsid w:val="0021329C"/>
    <w:rsid w:val="002151D6"/>
    <w:rsid w:val="002251FA"/>
    <w:rsid w:val="0023023F"/>
    <w:rsid w:val="0024305F"/>
    <w:rsid w:val="002811C5"/>
    <w:rsid w:val="002A4324"/>
    <w:rsid w:val="002A6344"/>
    <w:rsid w:val="002C10A6"/>
    <w:rsid w:val="002C646C"/>
    <w:rsid w:val="002D1528"/>
    <w:rsid w:val="002D19A0"/>
    <w:rsid w:val="002D64EA"/>
    <w:rsid w:val="002E091F"/>
    <w:rsid w:val="002E6581"/>
    <w:rsid w:val="002F54FA"/>
    <w:rsid w:val="003569F2"/>
    <w:rsid w:val="003730F1"/>
    <w:rsid w:val="00376031"/>
    <w:rsid w:val="003A3492"/>
    <w:rsid w:val="003A5241"/>
    <w:rsid w:val="003B1E77"/>
    <w:rsid w:val="003C4FFD"/>
    <w:rsid w:val="003E6F6A"/>
    <w:rsid w:val="004178C4"/>
    <w:rsid w:val="004202E5"/>
    <w:rsid w:val="004312D3"/>
    <w:rsid w:val="0045467A"/>
    <w:rsid w:val="004669CA"/>
    <w:rsid w:val="004820DD"/>
    <w:rsid w:val="00485A3F"/>
    <w:rsid w:val="00496A4C"/>
    <w:rsid w:val="004B11BF"/>
    <w:rsid w:val="004C394D"/>
    <w:rsid w:val="004C3EB7"/>
    <w:rsid w:val="004C70EB"/>
    <w:rsid w:val="004F1F14"/>
    <w:rsid w:val="00501E88"/>
    <w:rsid w:val="00541753"/>
    <w:rsid w:val="00543EAC"/>
    <w:rsid w:val="00555F8D"/>
    <w:rsid w:val="00560FE6"/>
    <w:rsid w:val="005803D2"/>
    <w:rsid w:val="00580CD3"/>
    <w:rsid w:val="00586168"/>
    <w:rsid w:val="005C448E"/>
    <w:rsid w:val="005C7EAC"/>
    <w:rsid w:val="005D6294"/>
    <w:rsid w:val="005D74F2"/>
    <w:rsid w:val="005E5A40"/>
    <w:rsid w:val="00602383"/>
    <w:rsid w:val="00602654"/>
    <w:rsid w:val="00606E71"/>
    <w:rsid w:val="006324D3"/>
    <w:rsid w:val="0064134D"/>
    <w:rsid w:val="00657154"/>
    <w:rsid w:val="006576A4"/>
    <w:rsid w:val="006623F4"/>
    <w:rsid w:val="0067151F"/>
    <w:rsid w:val="00675F02"/>
    <w:rsid w:val="006772FA"/>
    <w:rsid w:val="00677B79"/>
    <w:rsid w:val="006A14AF"/>
    <w:rsid w:val="006A39C3"/>
    <w:rsid w:val="006D0593"/>
    <w:rsid w:val="006F5716"/>
    <w:rsid w:val="00701B0E"/>
    <w:rsid w:val="00704A30"/>
    <w:rsid w:val="007079E0"/>
    <w:rsid w:val="007141F1"/>
    <w:rsid w:val="00721D0F"/>
    <w:rsid w:val="0072272C"/>
    <w:rsid w:val="007329A9"/>
    <w:rsid w:val="007543B3"/>
    <w:rsid w:val="00771484"/>
    <w:rsid w:val="0077273F"/>
    <w:rsid w:val="007A1C87"/>
    <w:rsid w:val="007A6437"/>
    <w:rsid w:val="007B6694"/>
    <w:rsid w:val="007E35DA"/>
    <w:rsid w:val="007F1AF7"/>
    <w:rsid w:val="00802542"/>
    <w:rsid w:val="00812A9C"/>
    <w:rsid w:val="008166EB"/>
    <w:rsid w:val="0082250E"/>
    <w:rsid w:val="008426E7"/>
    <w:rsid w:val="00842EE5"/>
    <w:rsid w:val="00882084"/>
    <w:rsid w:val="00892976"/>
    <w:rsid w:val="008A2903"/>
    <w:rsid w:val="008A3F3C"/>
    <w:rsid w:val="008B5C7E"/>
    <w:rsid w:val="008C22D6"/>
    <w:rsid w:val="008C40ED"/>
    <w:rsid w:val="00906EB2"/>
    <w:rsid w:val="009226A6"/>
    <w:rsid w:val="009301D8"/>
    <w:rsid w:val="00953E44"/>
    <w:rsid w:val="009578C4"/>
    <w:rsid w:val="00964CFD"/>
    <w:rsid w:val="0096773B"/>
    <w:rsid w:val="009721E1"/>
    <w:rsid w:val="0099077F"/>
    <w:rsid w:val="00995CF4"/>
    <w:rsid w:val="00996AE5"/>
    <w:rsid w:val="00996E6D"/>
    <w:rsid w:val="009A19B8"/>
    <w:rsid w:val="009F5914"/>
    <w:rsid w:val="00A056A7"/>
    <w:rsid w:val="00A07E29"/>
    <w:rsid w:val="00A55846"/>
    <w:rsid w:val="00A62539"/>
    <w:rsid w:val="00A823A4"/>
    <w:rsid w:val="00A90AE2"/>
    <w:rsid w:val="00A94E8F"/>
    <w:rsid w:val="00AB6976"/>
    <w:rsid w:val="00AC190A"/>
    <w:rsid w:val="00AE186B"/>
    <w:rsid w:val="00B00C4D"/>
    <w:rsid w:val="00B06E25"/>
    <w:rsid w:val="00B3478E"/>
    <w:rsid w:val="00B50789"/>
    <w:rsid w:val="00B6423B"/>
    <w:rsid w:val="00B6713C"/>
    <w:rsid w:val="00B765AD"/>
    <w:rsid w:val="00BA62C2"/>
    <w:rsid w:val="00BC0226"/>
    <w:rsid w:val="00BC76B2"/>
    <w:rsid w:val="00BD3809"/>
    <w:rsid w:val="00BD71E0"/>
    <w:rsid w:val="00BE1241"/>
    <w:rsid w:val="00BE6F43"/>
    <w:rsid w:val="00C12D53"/>
    <w:rsid w:val="00C1315E"/>
    <w:rsid w:val="00C14B18"/>
    <w:rsid w:val="00C30382"/>
    <w:rsid w:val="00C30A73"/>
    <w:rsid w:val="00C30DEA"/>
    <w:rsid w:val="00C33200"/>
    <w:rsid w:val="00CB584C"/>
    <w:rsid w:val="00CB7805"/>
    <w:rsid w:val="00CC6C6A"/>
    <w:rsid w:val="00CF47B7"/>
    <w:rsid w:val="00CF5773"/>
    <w:rsid w:val="00D04448"/>
    <w:rsid w:val="00D3632C"/>
    <w:rsid w:val="00D66199"/>
    <w:rsid w:val="00D864E5"/>
    <w:rsid w:val="00D93BBB"/>
    <w:rsid w:val="00DA4F53"/>
    <w:rsid w:val="00DB1A21"/>
    <w:rsid w:val="00DB23C9"/>
    <w:rsid w:val="00DB7073"/>
    <w:rsid w:val="00DE24E5"/>
    <w:rsid w:val="00DF5541"/>
    <w:rsid w:val="00E13CFD"/>
    <w:rsid w:val="00E15309"/>
    <w:rsid w:val="00E17F1D"/>
    <w:rsid w:val="00E21676"/>
    <w:rsid w:val="00E26F8D"/>
    <w:rsid w:val="00E334C2"/>
    <w:rsid w:val="00E354D6"/>
    <w:rsid w:val="00E40A54"/>
    <w:rsid w:val="00E41EAC"/>
    <w:rsid w:val="00E93ABC"/>
    <w:rsid w:val="00E95D15"/>
    <w:rsid w:val="00EC28F4"/>
    <w:rsid w:val="00EC505A"/>
    <w:rsid w:val="00EC56A3"/>
    <w:rsid w:val="00ED5A1B"/>
    <w:rsid w:val="00EE3B0A"/>
    <w:rsid w:val="00EE54C4"/>
    <w:rsid w:val="00EE71B5"/>
    <w:rsid w:val="00F01F0C"/>
    <w:rsid w:val="00F03DD4"/>
    <w:rsid w:val="00F313D2"/>
    <w:rsid w:val="00F501C6"/>
    <w:rsid w:val="00F52144"/>
    <w:rsid w:val="00F96DA9"/>
    <w:rsid w:val="00FA29F0"/>
    <w:rsid w:val="00FC62EA"/>
    <w:rsid w:val="00FF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6733"/>
  <w15:docId w15:val="{1DB70D85-2A3E-48DA-AF80-6B6F57EF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5B9BD5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5B9BD5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5B9BD5" w:themeColor="accent1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26F8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6F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.amable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92D137F-A4D0-4339-8186-1AB0A31F51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Action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Yannis Amable</dc:creator>
  <cp:lastModifiedBy>LAURIE LEGAULT</cp:lastModifiedBy>
  <cp:revision>26</cp:revision>
  <cp:lastPrinted>2023-08-09T07:13:00Z</cp:lastPrinted>
  <dcterms:created xsi:type="dcterms:W3CDTF">2023-01-30T15:53:00Z</dcterms:created>
  <dcterms:modified xsi:type="dcterms:W3CDTF">2023-08-09T10:55:00Z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