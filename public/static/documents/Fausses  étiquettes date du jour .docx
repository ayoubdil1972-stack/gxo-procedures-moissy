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23669" w14:textId="4CCCB557" w:rsidR="001F0731" w:rsidRDefault="001F0731" w:rsidP="001F0731">
      <w:pPr>
        <w:rPr>
          <w:b/>
          <w:sz w:val="56"/>
          <w:szCs w:val="48"/>
          <w:lang w:val="fr-FR"/>
        </w:rPr>
      </w:pPr>
    </w:p>
    <w:p w14:paraId="30B03084" w14:textId="3A27B101" w:rsidR="00225706" w:rsidRPr="00225706" w:rsidRDefault="008B5BD8" w:rsidP="00225706">
      <w:pPr>
        <w:rPr>
          <w:b/>
          <w:sz w:val="96"/>
          <w:szCs w:val="96"/>
          <w:lang w:val="fr-FR"/>
        </w:rPr>
      </w:pPr>
      <w:r>
        <w:rPr>
          <w:b/>
          <w:sz w:val="96"/>
          <w:szCs w:val="96"/>
          <w:lang w:val="fr-FR"/>
        </w:rPr>
        <w:t>10/07</w:t>
      </w:r>
      <w:r w:rsidR="00225706" w:rsidRPr="00225706">
        <w:rPr>
          <w:b/>
          <w:sz w:val="96"/>
          <w:szCs w:val="96"/>
          <w:lang w:val="fr-FR"/>
        </w:rPr>
        <w:t>/2023  1/2</w:t>
      </w:r>
    </w:p>
    <w:p w14:paraId="5D11D49A" w14:textId="77777777" w:rsidR="00225706" w:rsidRPr="00225706" w:rsidRDefault="00225706" w:rsidP="00F607F2">
      <w:pPr>
        <w:ind w:left="1418" w:firstLine="709"/>
        <w:rPr>
          <w:b/>
          <w:sz w:val="96"/>
          <w:szCs w:val="96"/>
          <w:lang w:val="fr-FR"/>
        </w:rPr>
      </w:pPr>
    </w:p>
    <w:p w14:paraId="016A4D1F" w14:textId="15BEC6CC" w:rsidR="003B7A8B" w:rsidRPr="00225706" w:rsidRDefault="008B5BD8" w:rsidP="00225706">
      <w:pPr>
        <w:rPr>
          <w:b/>
          <w:sz w:val="96"/>
          <w:szCs w:val="96"/>
          <w:lang w:val="fr-FR"/>
        </w:rPr>
      </w:pPr>
      <w:r>
        <w:rPr>
          <w:b/>
          <w:sz w:val="96"/>
          <w:szCs w:val="96"/>
          <w:lang w:val="fr-FR"/>
        </w:rPr>
        <w:t>10/07</w:t>
      </w:r>
      <w:r w:rsidR="00225706" w:rsidRPr="00225706">
        <w:rPr>
          <w:b/>
          <w:sz w:val="96"/>
          <w:szCs w:val="96"/>
          <w:lang w:val="fr-FR"/>
        </w:rPr>
        <w:t xml:space="preserve">/2023 2/2 </w:t>
      </w:r>
      <w:r w:rsidR="00F607F2" w:rsidRPr="00225706">
        <w:rPr>
          <w:b/>
          <w:sz w:val="96"/>
          <w:szCs w:val="96"/>
          <w:lang w:val="fr-FR"/>
        </w:rPr>
        <w:t xml:space="preserve"> </w:t>
      </w:r>
    </w:p>
    <w:sectPr w:rsidR="003B7A8B" w:rsidRPr="00225706" w:rsidSect="00AC190A">
      <w:pgSz w:w="8392" w:h="5954" w:orient="landscape" w:code="1"/>
      <w:pgMar w:top="238" w:right="244" w:bottom="244" w:left="23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proofState w:spelling="clean"/>
  <w:attachedTemplate r:id="rId1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8D"/>
    <w:rsid w:val="00003B0A"/>
    <w:rsid w:val="00004812"/>
    <w:rsid w:val="00023077"/>
    <w:rsid w:val="00035F6B"/>
    <w:rsid w:val="00045E63"/>
    <w:rsid w:val="00055332"/>
    <w:rsid w:val="0007714E"/>
    <w:rsid w:val="000778BE"/>
    <w:rsid w:val="00090928"/>
    <w:rsid w:val="000D1CAE"/>
    <w:rsid w:val="000D38C6"/>
    <w:rsid w:val="00110478"/>
    <w:rsid w:val="001124F6"/>
    <w:rsid w:val="001127EB"/>
    <w:rsid w:val="00114105"/>
    <w:rsid w:val="00120898"/>
    <w:rsid w:val="001216C4"/>
    <w:rsid w:val="00144970"/>
    <w:rsid w:val="0017777C"/>
    <w:rsid w:val="001916F8"/>
    <w:rsid w:val="001B5526"/>
    <w:rsid w:val="001C6756"/>
    <w:rsid w:val="001F0731"/>
    <w:rsid w:val="0021329C"/>
    <w:rsid w:val="002151D6"/>
    <w:rsid w:val="002251FA"/>
    <w:rsid w:val="00225706"/>
    <w:rsid w:val="0023023F"/>
    <w:rsid w:val="0024305F"/>
    <w:rsid w:val="002811C5"/>
    <w:rsid w:val="002A4324"/>
    <w:rsid w:val="002A6344"/>
    <w:rsid w:val="002B1053"/>
    <w:rsid w:val="002C10A6"/>
    <w:rsid w:val="002C646C"/>
    <w:rsid w:val="002D1528"/>
    <w:rsid w:val="002D19A0"/>
    <w:rsid w:val="002D64EA"/>
    <w:rsid w:val="002E091F"/>
    <w:rsid w:val="002E3E2C"/>
    <w:rsid w:val="002E6581"/>
    <w:rsid w:val="002F54FA"/>
    <w:rsid w:val="003569F2"/>
    <w:rsid w:val="003730F1"/>
    <w:rsid w:val="00376031"/>
    <w:rsid w:val="003A3492"/>
    <w:rsid w:val="003A5241"/>
    <w:rsid w:val="003B7A8B"/>
    <w:rsid w:val="003C4FFD"/>
    <w:rsid w:val="003E6F6A"/>
    <w:rsid w:val="004178C4"/>
    <w:rsid w:val="004202E5"/>
    <w:rsid w:val="004312D3"/>
    <w:rsid w:val="0045467A"/>
    <w:rsid w:val="004669CA"/>
    <w:rsid w:val="004820DD"/>
    <w:rsid w:val="00485A3F"/>
    <w:rsid w:val="00496A4C"/>
    <w:rsid w:val="004B11BF"/>
    <w:rsid w:val="004C394D"/>
    <w:rsid w:val="004C3EB7"/>
    <w:rsid w:val="004C70EB"/>
    <w:rsid w:val="00501E88"/>
    <w:rsid w:val="00541753"/>
    <w:rsid w:val="00543EAC"/>
    <w:rsid w:val="00555F8D"/>
    <w:rsid w:val="00560FE6"/>
    <w:rsid w:val="005803D2"/>
    <w:rsid w:val="00580CD3"/>
    <w:rsid w:val="00586168"/>
    <w:rsid w:val="005C448E"/>
    <w:rsid w:val="005C7EAC"/>
    <w:rsid w:val="005D74F2"/>
    <w:rsid w:val="005E5A40"/>
    <w:rsid w:val="00602383"/>
    <w:rsid w:val="00602654"/>
    <w:rsid w:val="006324D3"/>
    <w:rsid w:val="0064134D"/>
    <w:rsid w:val="00657154"/>
    <w:rsid w:val="006576A4"/>
    <w:rsid w:val="006623F4"/>
    <w:rsid w:val="0067151F"/>
    <w:rsid w:val="00675F02"/>
    <w:rsid w:val="006961FA"/>
    <w:rsid w:val="006A14AF"/>
    <w:rsid w:val="006A39C3"/>
    <w:rsid w:val="006F5716"/>
    <w:rsid w:val="00701B0E"/>
    <w:rsid w:val="00704A30"/>
    <w:rsid w:val="007079E0"/>
    <w:rsid w:val="007141F1"/>
    <w:rsid w:val="00721D0F"/>
    <w:rsid w:val="0072272C"/>
    <w:rsid w:val="007329A9"/>
    <w:rsid w:val="007543B3"/>
    <w:rsid w:val="00771484"/>
    <w:rsid w:val="0077273F"/>
    <w:rsid w:val="007A1C87"/>
    <w:rsid w:val="007B6694"/>
    <w:rsid w:val="007E35DA"/>
    <w:rsid w:val="007F1AF7"/>
    <w:rsid w:val="00802542"/>
    <w:rsid w:val="00812A9C"/>
    <w:rsid w:val="008166EB"/>
    <w:rsid w:val="0082250E"/>
    <w:rsid w:val="008426E7"/>
    <w:rsid w:val="00842EE5"/>
    <w:rsid w:val="008731B9"/>
    <w:rsid w:val="00882084"/>
    <w:rsid w:val="00892976"/>
    <w:rsid w:val="008A2903"/>
    <w:rsid w:val="008A3F3C"/>
    <w:rsid w:val="008B5BD8"/>
    <w:rsid w:val="008B5C7E"/>
    <w:rsid w:val="008C22D6"/>
    <w:rsid w:val="008D4F65"/>
    <w:rsid w:val="00906EB2"/>
    <w:rsid w:val="009226A6"/>
    <w:rsid w:val="009301D8"/>
    <w:rsid w:val="00953E44"/>
    <w:rsid w:val="009578C4"/>
    <w:rsid w:val="00964CFD"/>
    <w:rsid w:val="0096773B"/>
    <w:rsid w:val="009721E1"/>
    <w:rsid w:val="0099077F"/>
    <w:rsid w:val="00995CF4"/>
    <w:rsid w:val="00996AE5"/>
    <w:rsid w:val="00996E6D"/>
    <w:rsid w:val="00A056A7"/>
    <w:rsid w:val="00A55846"/>
    <w:rsid w:val="00A62539"/>
    <w:rsid w:val="00A823A4"/>
    <w:rsid w:val="00A90AE2"/>
    <w:rsid w:val="00A94E8F"/>
    <w:rsid w:val="00AB6976"/>
    <w:rsid w:val="00AC190A"/>
    <w:rsid w:val="00B00C4D"/>
    <w:rsid w:val="00B06E25"/>
    <w:rsid w:val="00B3478E"/>
    <w:rsid w:val="00B50789"/>
    <w:rsid w:val="00B6423B"/>
    <w:rsid w:val="00B765AD"/>
    <w:rsid w:val="00BA62C2"/>
    <w:rsid w:val="00BC0226"/>
    <w:rsid w:val="00BC76B2"/>
    <w:rsid w:val="00BD3809"/>
    <w:rsid w:val="00BD71E0"/>
    <w:rsid w:val="00BE6F43"/>
    <w:rsid w:val="00C12D53"/>
    <w:rsid w:val="00C1315E"/>
    <w:rsid w:val="00C14B18"/>
    <w:rsid w:val="00C30382"/>
    <w:rsid w:val="00C30A73"/>
    <w:rsid w:val="00C30DEA"/>
    <w:rsid w:val="00C33200"/>
    <w:rsid w:val="00C35710"/>
    <w:rsid w:val="00CB7805"/>
    <w:rsid w:val="00CC6C6A"/>
    <w:rsid w:val="00CD27F3"/>
    <w:rsid w:val="00CF47B7"/>
    <w:rsid w:val="00CF5773"/>
    <w:rsid w:val="00D04448"/>
    <w:rsid w:val="00D3632C"/>
    <w:rsid w:val="00D66199"/>
    <w:rsid w:val="00D864E5"/>
    <w:rsid w:val="00D93BBB"/>
    <w:rsid w:val="00DA4F53"/>
    <w:rsid w:val="00DB1A21"/>
    <w:rsid w:val="00DB23C9"/>
    <w:rsid w:val="00DB7073"/>
    <w:rsid w:val="00DE24E5"/>
    <w:rsid w:val="00DF5541"/>
    <w:rsid w:val="00E13CFD"/>
    <w:rsid w:val="00E17F1D"/>
    <w:rsid w:val="00E21676"/>
    <w:rsid w:val="00E26F8D"/>
    <w:rsid w:val="00E40A54"/>
    <w:rsid w:val="00E93ABC"/>
    <w:rsid w:val="00E95D15"/>
    <w:rsid w:val="00EC28F4"/>
    <w:rsid w:val="00EC505A"/>
    <w:rsid w:val="00EC56A3"/>
    <w:rsid w:val="00ED5A1B"/>
    <w:rsid w:val="00EE3B0A"/>
    <w:rsid w:val="00EE54C4"/>
    <w:rsid w:val="00EE71B5"/>
    <w:rsid w:val="00F03DD4"/>
    <w:rsid w:val="00F229D9"/>
    <w:rsid w:val="00F313D2"/>
    <w:rsid w:val="00F52144"/>
    <w:rsid w:val="00F607F2"/>
    <w:rsid w:val="00F96DA9"/>
    <w:rsid w:val="00FA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06733"/>
  <w15:docId w15:val="{1DB70D85-2A3E-48DA-AF80-6B6F57EF3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inorEastAsia"/>
      <w:color w:val="5A5A5A" w:themeColor="text1" w:themeTint="A5"/>
      <w:spacing w:val="1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5B9BD5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5B9BD5" w:themeColor="accent1"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5B9BD5" w:themeColor="accent1"/>
      <w:spacing w:val="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unhideWhenUsed/>
    <w:rPr>
      <w:color w:val="954F72" w:themeColor="followed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26F8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26F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4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.amable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13DD1A73-A2A4-4D7B-B3DD-FCC7A78046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0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Action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Yannis Amable</dc:creator>
  <cp:lastModifiedBy>LAURIE LEGAULT</cp:lastModifiedBy>
  <cp:revision>13</cp:revision>
  <cp:lastPrinted>2023-06-16T08:38:00Z</cp:lastPrinted>
  <dcterms:created xsi:type="dcterms:W3CDTF">2023-04-15T08:13:00Z</dcterms:created>
  <dcterms:modified xsi:type="dcterms:W3CDTF">2023-07-10T05:21:00Z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TC027869999991</vt:lpwstr>
  </property>
</Properties>
</file>